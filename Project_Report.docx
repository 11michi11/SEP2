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033ED61A" w:rsidR="00BE0E13" w:rsidRPr="006B2A8D" w:rsidRDefault="006B2A8D" w:rsidP="005E298F">
      <w:pPr>
        <w:spacing w:after="160" w:line="276" w:lineRule="auto"/>
        <w:jc w:val="center"/>
        <w:rPr>
          <w:b/>
        </w:rPr>
      </w:pPr>
      <w:r w:rsidRPr="006B2A8D">
        <w:rPr>
          <w:b/>
        </w:rPr>
        <w:t>57</w:t>
      </w:r>
      <w:r>
        <w:rPr>
          <w:b/>
        </w:rPr>
        <w:t> </w:t>
      </w:r>
      <w:r w:rsidRPr="006B2A8D">
        <w:rPr>
          <w:b/>
        </w:rPr>
        <w:t>904</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4DCE3E8E"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9A21D1">
          <w:rPr>
            <w:noProof/>
            <w:webHidden/>
          </w:rPr>
          <w:t>iv</w:t>
        </w:r>
        <w:r w:rsidR="00EF08F8">
          <w:rPr>
            <w:noProof/>
            <w:webHidden/>
          </w:rPr>
          <w:fldChar w:fldCharType="end"/>
        </w:r>
      </w:hyperlink>
    </w:p>
    <w:p w14:paraId="45A1DE0F" w14:textId="31FA1F89"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9A21D1">
          <w:rPr>
            <w:noProof/>
            <w:webHidden/>
          </w:rPr>
          <w:t>1</w:t>
        </w:r>
        <w:r w:rsidR="00EF08F8">
          <w:rPr>
            <w:noProof/>
            <w:webHidden/>
          </w:rPr>
          <w:fldChar w:fldCharType="end"/>
        </w:r>
      </w:hyperlink>
    </w:p>
    <w:p w14:paraId="6DD0CE0C" w14:textId="6EF8E87C"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9A21D1">
          <w:rPr>
            <w:noProof/>
            <w:webHidden/>
          </w:rPr>
          <w:t>3</w:t>
        </w:r>
        <w:r w:rsidR="00EF08F8">
          <w:rPr>
            <w:noProof/>
            <w:webHidden/>
          </w:rPr>
          <w:fldChar w:fldCharType="end"/>
        </w:r>
      </w:hyperlink>
    </w:p>
    <w:p w14:paraId="7E7D9213" w14:textId="1EA39D32"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259DC83" w14:textId="6D685404"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9A21D1">
          <w:rPr>
            <w:noProof/>
            <w:webHidden/>
          </w:rPr>
          <w:t>4</w:t>
        </w:r>
        <w:r w:rsidR="00EF08F8">
          <w:rPr>
            <w:noProof/>
            <w:webHidden/>
          </w:rPr>
          <w:fldChar w:fldCharType="end"/>
        </w:r>
      </w:hyperlink>
    </w:p>
    <w:p w14:paraId="3C6D5FF0" w14:textId="08B85607"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B064591" w14:textId="120E0B47"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4AA79B2D" w14:textId="2C112AAD"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9A21D1">
          <w:rPr>
            <w:noProof/>
            <w:webHidden/>
          </w:rPr>
          <w:t>7</w:t>
        </w:r>
        <w:r w:rsidR="00EF08F8">
          <w:rPr>
            <w:noProof/>
            <w:webHidden/>
          </w:rPr>
          <w:fldChar w:fldCharType="end"/>
        </w:r>
      </w:hyperlink>
    </w:p>
    <w:p w14:paraId="1AF8DC79" w14:textId="5342CEF2"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9A21D1">
          <w:rPr>
            <w:noProof/>
            <w:webHidden/>
          </w:rPr>
          <w:t>8</w:t>
        </w:r>
        <w:r w:rsidR="00EF08F8">
          <w:rPr>
            <w:noProof/>
            <w:webHidden/>
          </w:rPr>
          <w:fldChar w:fldCharType="end"/>
        </w:r>
      </w:hyperlink>
    </w:p>
    <w:p w14:paraId="582EE09A" w14:textId="2DF23595"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9A21D1">
          <w:rPr>
            <w:noProof/>
            <w:webHidden/>
          </w:rPr>
          <w:t>10</w:t>
        </w:r>
        <w:r w:rsidR="00EF08F8">
          <w:rPr>
            <w:noProof/>
            <w:webHidden/>
          </w:rPr>
          <w:fldChar w:fldCharType="end"/>
        </w:r>
      </w:hyperlink>
    </w:p>
    <w:p w14:paraId="196B5B33" w14:textId="1DAF2062"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4696728B" w14:textId="7E8FBF87"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9A21D1">
          <w:rPr>
            <w:noProof/>
            <w:webHidden/>
          </w:rPr>
          <w:t>12</w:t>
        </w:r>
        <w:r w:rsidR="00EF08F8">
          <w:rPr>
            <w:noProof/>
            <w:webHidden/>
          </w:rPr>
          <w:fldChar w:fldCharType="end"/>
        </w:r>
      </w:hyperlink>
    </w:p>
    <w:p w14:paraId="14B50F1F" w14:textId="64D34852"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0111DCD3" w14:textId="0CB22F18"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9A21D1">
          <w:rPr>
            <w:noProof/>
            <w:webHidden/>
          </w:rPr>
          <w:t>13</w:t>
        </w:r>
        <w:r w:rsidR="00EF08F8">
          <w:rPr>
            <w:noProof/>
            <w:webHidden/>
          </w:rPr>
          <w:fldChar w:fldCharType="end"/>
        </w:r>
      </w:hyperlink>
    </w:p>
    <w:p w14:paraId="255145D9" w14:textId="726E80FC"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39F15C57" w14:textId="73C063A1"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B705805" w14:textId="4360496C"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1FEDBB51" w14:textId="39224D0C"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9A21D1">
          <w:rPr>
            <w:noProof/>
            <w:webHidden/>
          </w:rPr>
          <w:t>14</w:t>
        </w:r>
        <w:r w:rsidR="00EF08F8">
          <w:rPr>
            <w:noProof/>
            <w:webHidden/>
          </w:rPr>
          <w:fldChar w:fldCharType="end"/>
        </w:r>
      </w:hyperlink>
    </w:p>
    <w:p w14:paraId="7E37E3DF" w14:textId="3C7C289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9A21D1">
          <w:rPr>
            <w:noProof/>
            <w:webHidden/>
          </w:rPr>
          <w:t>15</w:t>
        </w:r>
        <w:r w:rsidR="00EF08F8">
          <w:rPr>
            <w:noProof/>
            <w:webHidden/>
          </w:rPr>
          <w:fldChar w:fldCharType="end"/>
        </w:r>
      </w:hyperlink>
    </w:p>
    <w:p w14:paraId="412DCCDC" w14:textId="38DCC75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1518EE83" w14:textId="6550188F"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9A21D1">
          <w:rPr>
            <w:noProof/>
            <w:webHidden/>
          </w:rPr>
          <w:t>16</w:t>
        </w:r>
        <w:r w:rsidR="00EF08F8">
          <w:rPr>
            <w:noProof/>
            <w:webHidden/>
          </w:rPr>
          <w:fldChar w:fldCharType="end"/>
        </w:r>
      </w:hyperlink>
    </w:p>
    <w:p w14:paraId="7882E237" w14:textId="2305D715"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9A21D1">
          <w:rPr>
            <w:noProof/>
            <w:webHidden/>
          </w:rPr>
          <w:t>18</w:t>
        </w:r>
        <w:r w:rsidR="00EF08F8">
          <w:rPr>
            <w:noProof/>
            <w:webHidden/>
          </w:rPr>
          <w:fldChar w:fldCharType="end"/>
        </w:r>
      </w:hyperlink>
    </w:p>
    <w:p w14:paraId="502D54E3" w14:textId="05533F3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9A21D1">
          <w:rPr>
            <w:noProof/>
            <w:webHidden/>
          </w:rPr>
          <w:t>19</w:t>
        </w:r>
        <w:r w:rsidR="00EF08F8">
          <w:rPr>
            <w:noProof/>
            <w:webHidden/>
          </w:rPr>
          <w:fldChar w:fldCharType="end"/>
        </w:r>
      </w:hyperlink>
    </w:p>
    <w:p w14:paraId="761E5A82" w14:textId="2F9F1DDD"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05832976" w14:textId="48EF0835"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9A21D1">
          <w:rPr>
            <w:noProof/>
            <w:webHidden/>
          </w:rPr>
          <w:t>20</w:t>
        </w:r>
        <w:r w:rsidR="00EF08F8">
          <w:rPr>
            <w:noProof/>
            <w:webHidden/>
          </w:rPr>
          <w:fldChar w:fldCharType="end"/>
        </w:r>
      </w:hyperlink>
    </w:p>
    <w:p w14:paraId="13DA4D7D" w14:textId="3D0A893E" w:rsidR="00EF08F8" w:rsidRDefault="009730D2"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9A21D1">
          <w:rPr>
            <w:noProof/>
            <w:webHidden/>
          </w:rPr>
          <w:t>25</w:t>
        </w:r>
        <w:r w:rsidR="00EF08F8">
          <w:rPr>
            <w:noProof/>
            <w:webHidden/>
          </w:rPr>
          <w:fldChar w:fldCharType="end"/>
        </w:r>
      </w:hyperlink>
    </w:p>
    <w:p w14:paraId="38DB8209" w14:textId="282D37D8"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9A21D1">
          <w:rPr>
            <w:noProof/>
            <w:webHidden/>
          </w:rPr>
          <w:t>26</w:t>
        </w:r>
        <w:r w:rsidR="00EF08F8">
          <w:rPr>
            <w:noProof/>
            <w:webHidden/>
          </w:rPr>
          <w:fldChar w:fldCharType="end"/>
        </w:r>
      </w:hyperlink>
    </w:p>
    <w:p w14:paraId="58187400" w14:textId="2613D955"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3D2710F2" w14:textId="2F40D488"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9A21D1">
          <w:rPr>
            <w:noProof/>
            <w:webHidden/>
          </w:rPr>
          <w:t>28</w:t>
        </w:r>
        <w:r w:rsidR="00EF08F8">
          <w:rPr>
            <w:noProof/>
            <w:webHidden/>
          </w:rPr>
          <w:fldChar w:fldCharType="end"/>
        </w:r>
      </w:hyperlink>
    </w:p>
    <w:p w14:paraId="1EC1F1CD" w14:textId="059D5959"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9A21D1">
          <w:rPr>
            <w:noProof/>
            <w:webHidden/>
          </w:rPr>
          <w:t>31</w:t>
        </w:r>
        <w:r w:rsidR="00EF08F8">
          <w:rPr>
            <w:noProof/>
            <w:webHidden/>
          </w:rPr>
          <w:fldChar w:fldCharType="end"/>
        </w:r>
      </w:hyperlink>
    </w:p>
    <w:p w14:paraId="11660FCE" w14:textId="4DA6C0CF"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9A21D1">
          <w:rPr>
            <w:noProof/>
            <w:webHidden/>
          </w:rPr>
          <w:t>32</w:t>
        </w:r>
        <w:r w:rsidR="00EF08F8">
          <w:rPr>
            <w:noProof/>
            <w:webHidden/>
          </w:rPr>
          <w:fldChar w:fldCharType="end"/>
        </w:r>
      </w:hyperlink>
    </w:p>
    <w:p w14:paraId="13790C82" w14:textId="4EEAD51B"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9A21D1">
          <w:rPr>
            <w:noProof/>
            <w:webHidden/>
          </w:rPr>
          <w:t>33</w:t>
        </w:r>
        <w:r w:rsidR="00EF08F8">
          <w:rPr>
            <w:noProof/>
            <w:webHidden/>
          </w:rPr>
          <w:fldChar w:fldCharType="end"/>
        </w:r>
      </w:hyperlink>
    </w:p>
    <w:p w14:paraId="25E19352" w14:textId="35CEBE9D"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9A21D1">
          <w:rPr>
            <w:noProof/>
            <w:webHidden/>
          </w:rPr>
          <w:t>34</w:t>
        </w:r>
        <w:r w:rsidR="00EF08F8">
          <w:rPr>
            <w:noProof/>
            <w:webHidden/>
          </w:rPr>
          <w:fldChar w:fldCharType="end"/>
        </w:r>
      </w:hyperlink>
    </w:p>
    <w:p w14:paraId="59DD7E30" w14:textId="7D11212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w:t>
        </w:r>
        <w:r w:rsidR="00EF08F8" w:rsidRPr="00FA3F06">
          <w:rPr>
            <w:rStyle w:val="Hipercze"/>
            <w:noProof/>
          </w:rPr>
          <w:t>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9A21D1">
          <w:rPr>
            <w:noProof/>
            <w:webHidden/>
          </w:rPr>
          <w:t>36</w:t>
        </w:r>
        <w:r w:rsidR="00EF08F8">
          <w:rPr>
            <w:noProof/>
            <w:webHidden/>
          </w:rPr>
          <w:fldChar w:fldCharType="end"/>
        </w:r>
      </w:hyperlink>
    </w:p>
    <w:p w14:paraId="213EE9A1" w14:textId="3388B29F"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9A21D1">
          <w:rPr>
            <w:noProof/>
            <w:webHidden/>
          </w:rPr>
          <w:t>38</w:t>
        </w:r>
        <w:r w:rsidR="00EF08F8">
          <w:rPr>
            <w:noProof/>
            <w:webHidden/>
          </w:rPr>
          <w:fldChar w:fldCharType="end"/>
        </w:r>
      </w:hyperlink>
    </w:p>
    <w:p w14:paraId="05959870" w14:textId="18ABE314"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5705B716" w14:textId="67004DC1"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9A21D1">
          <w:rPr>
            <w:noProof/>
            <w:webHidden/>
          </w:rPr>
          <w:t>40</w:t>
        </w:r>
        <w:r w:rsidR="00EF08F8">
          <w:rPr>
            <w:noProof/>
            <w:webHidden/>
          </w:rPr>
          <w:fldChar w:fldCharType="end"/>
        </w:r>
      </w:hyperlink>
    </w:p>
    <w:p w14:paraId="114D9BE4" w14:textId="39DC2F5A"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9A21D1">
          <w:rPr>
            <w:noProof/>
            <w:webHidden/>
          </w:rPr>
          <w:t>41</w:t>
        </w:r>
        <w:r w:rsidR="00EF08F8">
          <w:rPr>
            <w:noProof/>
            <w:webHidden/>
          </w:rPr>
          <w:fldChar w:fldCharType="end"/>
        </w:r>
      </w:hyperlink>
    </w:p>
    <w:p w14:paraId="69622596" w14:textId="6B830D7F"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9A21D1">
          <w:rPr>
            <w:noProof/>
            <w:webHidden/>
          </w:rPr>
          <w:t>48</w:t>
        </w:r>
        <w:r w:rsidR="00EF08F8">
          <w:rPr>
            <w:noProof/>
            <w:webHidden/>
          </w:rPr>
          <w:fldChar w:fldCharType="end"/>
        </w:r>
      </w:hyperlink>
    </w:p>
    <w:p w14:paraId="7548C853" w14:textId="13EF5DD7"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9A21D1">
          <w:rPr>
            <w:noProof/>
            <w:webHidden/>
          </w:rPr>
          <w:t>49</w:t>
        </w:r>
        <w:r w:rsidR="00EF08F8">
          <w:rPr>
            <w:noProof/>
            <w:webHidden/>
          </w:rPr>
          <w:fldChar w:fldCharType="end"/>
        </w:r>
      </w:hyperlink>
    </w:p>
    <w:p w14:paraId="043A1A62" w14:textId="6A6D8194"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4412C93D" w14:textId="54749992"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1FBF0660" w14:textId="2A64D6DA"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7E6442D9" w14:textId="1DDF0BB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676584F4" w14:textId="45914127" w:rsidR="00EF08F8" w:rsidRDefault="009730D2"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9A21D1">
          <w:rPr>
            <w:noProof/>
            <w:webHidden/>
          </w:rPr>
          <w:t>50</w:t>
        </w:r>
        <w:r w:rsidR="00EF08F8">
          <w:rPr>
            <w:noProof/>
            <w:webHidden/>
          </w:rPr>
          <w:fldChar w:fldCharType="end"/>
        </w:r>
      </w:hyperlink>
    </w:p>
    <w:p w14:paraId="3CAA63BA" w14:textId="134F85C3"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9A21D1">
          <w:rPr>
            <w:noProof/>
            <w:webHidden/>
          </w:rPr>
          <w:t>51</w:t>
        </w:r>
        <w:r w:rsidR="00EF08F8">
          <w:rPr>
            <w:noProof/>
            <w:webHidden/>
          </w:rPr>
          <w:fldChar w:fldCharType="end"/>
        </w:r>
      </w:hyperlink>
    </w:p>
    <w:p w14:paraId="6FC09D4D" w14:textId="4DD388E3" w:rsidR="00EF08F8" w:rsidRDefault="009730D2"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9A21D1">
          <w:rPr>
            <w:noProof/>
            <w:webHidden/>
          </w:rPr>
          <w:t>52</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4CAE6E5D" w:rsidR="0080773E" w:rsidRPr="00DA6471" w:rsidRDefault="0080773E" w:rsidP="005E298F">
      <w:pPr>
        <w:pStyle w:val="Nagwek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D456698" w:rsidR="00F359B2" w:rsidRPr="00DA6471" w:rsidRDefault="00F359B2" w:rsidP="005E298F">
      <w:pPr>
        <w:pStyle w:val="Nagwek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7FAFCEE"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an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Tekstpodstawowy"/>
        <w:spacing w:line="276" w:lineRule="auto"/>
      </w:pPr>
    </w:p>
    <w:p w14:paraId="7A652AB4" w14:textId="77777777" w:rsidR="00677ADF" w:rsidRPr="00DA6471" w:rsidRDefault="00677ADF" w:rsidP="005E298F">
      <w:pPr>
        <w:pStyle w:val="Tekstpodstawowy"/>
        <w:spacing w:line="276" w:lineRule="auto"/>
        <w:rPr>
          <w:lang w:val="en-GB"/>
        </w:rPr>
      </w:pPr>
    </w:p>
    <w:p w14:paraId="16244051" w14:textId="0B896B55" w:rsidR="00A373C2" w:rsidRPr="00DA6471" w:rsidRDefault="000042F5" w:rsidP="005E298F">
      <w:pPr>
        <w:pStyle w:val="Nagwek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5E298F">
      <w:pPr>
        <w:pStyle w:val="Tekstpodstawowy"/>
        <w:spacing w:line="276" w:lineRule="auto"/>
        <w:rPr>
          <w:lang w:val="en-GB"/>
        </w:rPr>
      </w:pPr>
    </w:p>
    <w:p w14:paraId="2CA1A824" w14:textId="3E5F9893" w:rsidR="00564C31" w:rsidRPr="00DA6471" w:rsidRDefault="00564C31" w:rsidP="005E298F">
      <w:pPr>
        <w:pStyle w:val="Nagwek2"/>
        <w:spacing w:line="276" w:lineRule="auto"/>
      </w:pPr>
      <w:bookmarkStart w:id="4" w:name="_Toc516139914"/>
      <w:r w:rsidRPr="00DA6471">
        <w:t>Requirements</w:t>
      </w:r>
      <w:bookmarkEnd w:id="4"/>
    </w:p>
    <w:p w14:paraId="0DE2C26E" w14:textId="77777777" w:rsidR="00564C31" w:rsidRPr="00DA6471" w:rsidRDefault="00564C31" w:rsidP="005E298F">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 and non-functional requirements.</w:t>
      </w:r>
    </w:p>
    <w:p w14:paraId="4F49AE88" w14:textId="0E59B371" w:rsidR="00564C31" w:rsidRPr="00DA6471" w:rsidRDefault="00564C31" w:rsidP="005E298F">
      <w:pPr>
        <w:pStyle w:val="Nagwek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(parent/student/teacher)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(parent/student/teacher)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583F373" w14:textId="77777777" w:rsidR="00564C31" w:rsidRPr="00DA6471" w:rsidRDefault="00564C31" w:rsidP="005E298F">
      <w:pPr>
        <w:spacing w:line="276" w:lineRule="auto"/>
        <w:jc w:val="both"/>
        <w:rPr>
          <w:lang w:eastAsia="pl-PL"/>
        </w:rPr>
      </w:pPr>
    </w:p>
    <w:p w14:paraId="021F4266" w14:textId="7EF41FF1"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sidR="00CA22A6">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 xml:space="preserve">Appendix </w:t>
      </w:r>
      <w:r w:rsidR="00CA22A6" w:rsidRPr="00CA22A6">
        <w:rPr>
          <w:sz w:val="22"/>
          <w:szCs w:val="22"/>
          <w:lang w:eastAsia="pl-PL"/>
        </w:rPr>
        <w:t>C.</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14EF28C" w:rsidR="00564C31" w:rsidRPr="00DA6471" w:rsidRDefault="00564C31" w:rsidP="005E298F">
      <w:pPr>
        <w:pStyle w:val="Nagwek3"/>
        <w:spacing w:line="276" w:lineRule="auto"/>
      </w:pPr>
      <w:bookmarkStart w:id="6" w:name="_Toc516139916"/>
      <w:r w:rsidRPr="00DA6471">
        <w:lastRenderedPageBreak/>
        <w:t>Non-Functional Requirements</w:t>
      </w:r>
      <w:bookmarkEnd w:id="6"/>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Tekstpodstawowy"/>
        <w:spacing w:line="276" w:lineRule="auto"/>
      </w:pPr>
    </w:p>
    <w:p w14:paraId="721EAE43" w14:textId="22E62DCE" w:rsidR="00564C31" w:rsidRPr="00DA6471" w:rsidRDefault="00564C31" w:rsidP="005E298F">
      <w:pPr>
        <w:pStyle w:val="Nagwek3"/>
        <w:spacing w:line="276" w:lineRule="auto"/>
      </w:pPr>
      <w:bookmarkStart w:id="7" w:name="_Toc516139917"/>
      <w:r w:rsidRPr="00DA6471">
        <w:t>Special Requirements</w:t>
      </w:r>
      <w:bookmarkEnd w:id="7"/>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E03D548" w:rsidR="00564C31" w:rsidRPr="00DA6471" w:rsidRDefault="00564C31" w:rsidP="005E298F">
      <w:pPr>
        <w:pStyle w:val="Nagwek2"/>
        <w:spacing w:line="276" w:lineRule="auto"/>
      </w:pPr>
      <w:bookmarkStart w:id="8" w:name="_Toc516139918"/>
      <w:r w:rsidRPr="00DA6471">
        <w:t>System analysis</w:t>
      </w:r>
      <w:bookmarkEnd w:id="8"/>
    </w:p>
    <w:p w14:paraId="6E41EF7F" w14:textId="15D77ED9"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r w:rsidR="00CA22A6">
        <w:rPr>
          <w:sz w:val="22"/>
          <w:szCs w:val="22"/>
          <w:lang w:eastAsia="pl-PL"/>
        </w:rPr>
        <w:t xml:space="preserve"> In Appendix C are also included all activity and sequence diagrams. </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2C9F1C4A" w:rsidR="00C94FC3" w:rsidRPr="00DA6471" w:rsidRDefault="00C94FC3" w:rsidP="005E298F">
      <w:pPr>
        <w:pStyle w:val="Nagwek3"/>
        <w:spacing w:line="276" w:lineRule="auto"/>
      </w:pPr>
      <w:bookmarkStart w:id="9" w:name="_Toc516139919"/>
      <w:r w:rsidRPr="00DA6471">
        <w:t>Different user types and managing them</w:t>
      </w:r>
      <w:bookmarkEnd w:id="9"/>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39298E9A" w14:textId="0A506A16" w:rsidR="00C94FC3" w:rsidRPr="00DA6471" w:rsidRDefault="006B2A8D" w:rsidP="006B2A8D">
      <w:r>
        <w:br w:type="page"/>
      </w:r>
    </w:p>
    <w:p w14:paraId="648B13E6" w14:textId="08F2D2B9" w:rsidR="00C94FC3" w:rsidRPr="00DA6471" w:rsidRDefault="00C94FC3" w:rsidP="005E298F">
      <w:pPr>
        <w:pStyle w:val="Nagwek3"/>
        <w:spacing w:line="276" w:lineRule="auto"/>
      </w:pPr>
      <w:bookmarkStart w:id="10" w:name="_Toc516139920"/>
      <w:r w:rsidRPr="00DA6471">
        <w:lastRenderedPageBreak/>
        <w:t>Logging in</w:t>
      </w:r>
      <w:bookmarkEnd w:id="10"/>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0AAE72AA" w:rsidR="00C94FC3" w:rsidRPr="00DA6471" w:rsidRDefault="00C94FC3" w:rsidP="005E298F">
      <w:pPr>
        <w:pStyle w:val="Nagwek3"/>
        <w:spacing w:line="276" w:lineRule="auto"/>
      </w:pPr>
      <w:bookmarkStart w:id="11" w:name="_Toc516139921"/>
      <w:r w:rsidRPr="00DA6471">
        <w:lastRenderedPageBreak/>
        <w:t>Posts</w:t>
      </w:r>
      <w:bookmarkEnd w:id="11"/>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Pr="00DA6471">
        <w:rPr>
          <w:color w:val="000000"/>
          <w:sz w:val="22"/>
          <w:szCs w:val="22"/>
          <w:lang w:eastAsia="pl-PL"/>
        </w:rPr>
        <w:t>an other</w:t>
      </w:r>
      <w:proofErr w:type="spell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relation between them can be seen on Figure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88E9FC4"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3A13CB6A" w:rsidR="00C94FC3" w:rsidRPr="00DA6471" w:rsidRDefault="00C94FC3" w:rsidP="005E298F">
      <w:pPr>
        <w:pStyle w:val="Nagwek3"/>
        <w:spacing w:line="276" w:lineRule="auto"/>
      </w:pPr>
      <w:bookmarkStart w:id="12" w:name="_Toc516139922"/>
      <w:r w:rsidRPr="00DA6471">
        <w:t>Connection</w:t>
      </w:r>
      <w:bookmarkEnd w:id="12"/>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being sent is an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7E715EF2" w:rsidR="00C94FC3" w:rsidRPr="00DA6471" w:rsidRDefault="00C94FC3" w:rsidP="005E298F">
      <w:pPr>
        <w:pStyle w:val="Nagwek3"/>
        <w:spacing w:line="276" w:lineRule="auto"/>
      </w:pPr>
      <w:bookmarkStart w:id="13" w:name="_Toc516139923"/>
      <w:r w:rsidRPr="00DA6471">
        <w:t>Secondary Storage</w:t>
      </w:r>
      <w:bookmarkEnd w:id="13"/>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homework reply (student’s solution) the system needs to hold the id of the homework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406E1EDF" w:rsidR="00C94FC3" w:rsidRPr="00DA6471" w:rsidRDefault="00C94FC3" w:rsidP="005E298F">
      <w:pPr>
        <w:pStyle w:val="Nagwek3"/>
        <w:spacing w:line="276" w:lineRule="auto"/>
      </w:pPr>
      <w:bookmarkStart w:id="14" w:name="_Toc516139924"/>
      <w:r w:rsidRPr="00DA6471">
        <w:t>View</w:t>
      </w:r>
      <w:bookmarkEnd w:id="14"/>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30B1719B" w:rsidR="00C94FC3" w:rsidRPr="00DA6471" w:rsidRDefault="00C94FC3" w:rsidP="005E298F">
      <w:pPr>
        <w:pStyle w:val="Nagwek1"/>
        <w:spacing w:line="276" w:lineRule="auto"/>
        <w:rPr>
          <w:lang w:val="en-GB"/>
        </w:rPr>
      </w:pPr>
      <w:bookmarkStart w:id="15" w:name="_Toc516139925"/>
      <w:r w:rsidRPr="00DA6471">
        <w:rPr>
          <w:lang w:val="en-GB"/>
        </w:rPr>
        <w:lastRenderedPageBreak/>
        <w:t>Design</w:t>
      </w:r>
      <w:bookmarkEnd w:id="15"/>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63EA1569" w:rsidR="00C94FC3" w:rsidRPr="00DA6471" w:rsidRDefault="00C94FC3" w:rsidP="005E298F">
      <w:pPr>
        <w:pStyle w:val="Nagwek2"/>
        <w:spacing w:line="276" w:lineRule="auto"/>
      </w:pPr>
      <w:bookmarkStart w:id="16" w:name="_Toc516139926"/>
      <w:r w:rsidRPr="00DA6471">
        <w:t>Architecture</w:t>
      </w:r>
      <w:bookmarkEnd w:id="16"/>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3AC79C4D" w:rsidR="00C94FC3" w:rsidRPr="00DA6471" w:rsidRDefault="00C94FC3" w:rsidP="005E298F">
      <w:pPr>
        <w:pStyle w:val="Nagwek3"/>
        <w:spacing w:line="276" w:lineRule="auto"/>
      </w:pPr>
      <w:bookmarkStart w:id="17" w:name="_Toc516139927"/>
      <w:r w:rsidRPr="00DA6471">
        <w:t>Client-Server</w:t>
      </w:r>
      <w:bookmarkEnd w:id="17"/>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47AA1B66" w:rsidR="00C94FC3" w:rsidRPr="00DA6471" w:rsidRDefault="00C94FC3" w:rsidP="005E298F">
      <w:pPr>
        <w:pStyle w:val="Nagwek3"/>
        <w:spacing w:line="276" w:lineRule="auto"/>
      </w:pPr>
      <w:bookmarkStart w:id="18" w:name="_Toc516139928"/>
      <w:r w:rsidRPr="00DA6471">
        <w:t>Model-View-Controller pattern</w:t>
      </w:r>
      <w:bookmarkEnd w:id="18"/>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Appendix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79C5EDA7" w:rsidR="00C94FC3" w:rsidRPr="00DA6471" w:rsidRDefault="00C94FC3" w:rsidP="005E298F">
      <w:pPr>
        <w:pStyle w:val="Nagwek2"/>
        <w:spacing w:line="276" w:lineRule="auto"/>
      </w:pPr>
      <w:bookmarkStart w:id="19" w:name="_Toc516139929"/>
      <w:r w:rsidRPr="00DA6471">
        <w:t>Singleton</w:t>
      </w:r>
      <w:bookmarkEnd w:id="19"/>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32909E6" w:rsidR="00914D32" w:rsidRPr="00DA6471" w:rsidRDefault="00914D32" w:rsidP="005E298F">
      <w:pPr>
        <w:pStyle w:val="Nagwek2"/>
        <w:spacing w:line="276" w:lineRule="auto"/>
      </w:pPr>
      <w:bookmarkStart w:id="20" w:name="_Toc516139930"/>
      <w:r w:rsidRPr="00DA6471">
        <w:lastRenderedPageBreak/>
        <w:t>Managing users</w:t>
      </w:r>
      <w:bookmarkEnd w:id="20"/>
    </w:p>
    <w:p w14:paraId="7557D5B5" w14:textId="6EA15434" w:rsidR="00914D32" w:rsidRPr="00DA6471" w:rsidRDefault="00914D32" w:rsidP="005E298F">
      <w:pPr>
        <w:pStyle w:val="Nagwek3"/>
        <w:spacing w:line="276" w:lineRule="auto"/>
      </w:pPr>
      <w:bookmarkStart w:id="21" w:name="_Toc516139931"/>
      <w:r w:rsidRPr="00DA6471">
        <w:t>The builder pattern</w:t>
      </w:r>
      <w:bookmarkEnd w:id="21"/>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7F9EE0A9" w:rsidR="00914D32" w:rsidRPr="00DA6471" w:rsidRDefault="00914D32" w:rsidP="005E298F">
      <w:pPr>
        <w:pStyle w:val="Nagwek2"/>
        <w:spacing w:line="276" w:lineRule="auto"/>
      </w:pPr>
      <w:bookmarkStart w:id="22" w:name="_Toc516139932"/>
      <w:r w:rsidRPr="00DA6471">
        <w:lastRenderedPageBreak/>
        <w:t>Connection</w:t>
      </w:r>
      <w:bookmarkEnd w:id="22"/>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92E7683" w:rsidR="00914D32" w:rsidRPr="00DA6471" w:rsidRDefault="00DA6471" w:rsidP="005E298F">
      <w:pPr>
        <w:pStyle w:val="Nagwek2"/>
        <w:spacing w:line="276" w:lineRule="auto"/>
      </w:pPr>
      <w:r>
        <w:t xml:space="preserve"> </w:t>
      </w:r>
      <w:bookmarkStart w:id="23" w:name="_Toc516139933"/>
      <w:r w:rsidR="00914D32" w:rsidRPr="00DA6471">
        <w:t>Logging in</w:t>
      </w:r>
      <w:bookmarkEnd w:id="23"/>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53FD1150" w:rsidR="00914D32" w:rsidRPr="00DA6471" w:rsidRDefault="00914D32" w:rsidP="005E298F">
      <w:pPr>
        <w:pStyle w:val="Nagwek2"/>
        <w:spacing w:line="276" w:lineRule="auto"/>
      </w:pPr>
      <w:bookmarkStart w:id="24" w:name="_Toc516139934"/>
      <w:r w:rsidRPr="00DA6471">
        <w:lastRenderedPageBreak/>
        <w:t>Secondary storage</w:t>
      </w:r>
      <w:bookmarkEnd w:id="24"/>
    </w:p>
    <w:p w14:paraId="71ED2B45" w14:textId="0A1C837C" w:rsidR="00914D32" w:rsidRPr="00DA6471" w:rsidRDefault="00914D32" w:rsidP="005E298F">
      <w:pPr>
        <w:pStyle w:val="Nagwek3"/>
        <w:spacing w:line="276" w:lineRule="auto"/>
      </w:pPr>
      <w:bookmarkStart w:id="25" w:name="_Toc516139935"/>
      <w:r w:rsidRPr="00DA6471">
        <w:t>Database design</w:t>
      </w:r>
      <w:bookmarkEnd w:id="25"/>
    </w:p>
    <w:p w14:paraId="3617BE98" w14:textId="4A84524E"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gwek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AED4D8D" w:rsidR="00914D32" w:rsidRPr="00DA6471" w:rsidRDefault="00914D32" w:rsidP="005E298F">
      <w:pPr>
        <w:pStyle w:val="Nagwek3"/>
        <w:spacing w:line="276" w:lineRule="auto"/>
      </w:pPr>
      <w:bookmarkStart w:id="26" w:name="_Toc516139936"/>
      <w:r w:rsidRPr="00DA6471">
        <w:lastRenderedPageBreak/>
        <w:t>Adapter pattern</w:t>
      </w:r>
      <w:bookmarkEnd w:id="26"/>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783F21F3" w:rsidR="00C94FC3" w:rsidRPr="00DA6471" w:rsidRDefault="00914D32" w:rsidP="005E298F">
      <w:pPr>
        <w:pStyle w:val="Nagwek2"/>
        <w:spacing w:line="276" w:lineRule="auto"/>
      </w:pPr>
      <w:bookmarkStart w:id="27" w:name="_Toc516139937"/>
      <w:r w:rsidRPr="00DA6471">
        <w:lastRenderedPageBreak/>
        <w:t>View</w:t>
      </w:r>
      <w:bookmarkEnd w:id="27"/>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Tekstpodstawowy"/>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2D1C8C27" w:rsidR="00345C07" w:rsidRDefault="00244B6E" w:rsidP="005E298F">
      <w:pPr>
        <w:pStyle w:val="Nagwek1"/>
        <w:spacing w:line="276" w:lineRule="auto"/>
      </w:pPr>
      <w:bookmarkStart w:id="28" w:name="_Toc516139938"/>
      <w:r w:rsidRPr="00DA6471">
        <w:lastRenderedPageBreak/>
        <w:t>Implementation</w:t>
      </w:r>
      <w:bookmarkEnd w:id="28"/>
    </w:p>
    <w:p w14:paraId="0CF6ED9C" w14:textId="67BC8EBC" w:rsidR="0056082F" w:rsidRPr="0056082F" w:rsidRDefault="0056082F" w:rsidP="0056082F">
      <w:pPr>
        <w:pStyle w:val="Tekstpodstawowy"/>
      </w:pPr>
      <w:r>
        <w:t>Basing on analysis and design a code can be formulated. The following part shows the most interesting parts of the implementation. However, the whole source code can be found in Appendix E. Moreover, the deployed system in the form of jar files can be found in appendices F and G.</w:t>
      </w:r>
    </w:p>
    <w:p w14:paraId="516D1EE8" w14:textId="0D407C5A" w:rsidR="00244B6E" w:rsidRPr="00DA6471" w:rsidRDefault="00244B6E" w:rsidP="005E298F">
      <w:pPr>
        <w:pStyle w:val="Nagwek2"/>
        <w:spacing w:line="276" w:lineRule="auto"/>
      </w:pPr>
      <w:bookmarkStart w:id="29" w:name="_Toc516139939"/>
      <w:r w:rsidRPr="00DA6471">
        <w:t>Connection to the database</w:t>
      </w:r>
      <w:bookmarkEnd w:id="29"/>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2BB45C5A" w:rsidR="00244B6E" w:rsidRPr="00DA6471" w:rsidRDefault="00244B6E" w:rsidP="005E298F">
      <w:pPr>
        <w:pStyle w:val="Nagwek2"/>
        <w:spacing w:line="276" w:lineRule="auto"/>
      </w:pPr>
      <w:bookmarkStart w:id="30" w:name="_Toc516139940"/>
      <w:r w:rsidRPr="00DA6471">
        <w:lastRenderedPageBreak/>
        <w:t>Encryption</w:t>
      </w:r>
      <w:bookmarkEnd w:id="30"/>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33AF6B7D" w:rsidR="00244B6E" w:rsidRPr="00DA6471" w:rsidRDefault="00244B6E" w:rsidP="005E298F">
      <w:pPr>
        <w:pStyle w:val="Nagwek2"/>
        <w:spacing w:line="276" w:lineRule="auto"/>
      </w:pPr>
      <w:bookmarkStart w:id="31" w:name="_Toc516139941"/>
      <w:r w:rsidRPr="00DA6471">
        <w:lastRenderedPageBreak/>
        <w:t>Sending emails</w:t>
      </w:r>
      <w:bookmarkEnd w:id="31"/>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r w:rsidR="00244B6E" w:rsidRPr="00DA6471">
        <w:rPr>
          <w:color w:val="000000"/>
          <w:sz w:val="22"/>
          <w:szCs w:val="22"/>
          <w:lang w:eastAsia="pl-PL"/>
        </w:rPr>
        <w:t>generateAndSendEmail</w:t>
      </w:r>
      <w:proofErr w:type="spellEnd"/>
      <w:r w:rsidR="00244B6E" w:rsidRPr="00DA6471">
        <w:rPr>
          <w:color w:val="000000"/>
          <w:sz w:val="22"/>
          <w:szCs w:val="22"/>
          <w:lang w:eastAsia="pl-PL"/>
        </w:rPr>
        <w:t xml:space="preserve">() method,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DA6471" w:rsidRDefault="00244B6E" w:rsidP="005E298F">
      <w:pPr>
        <w:spacing w:line="276" w:lineRule="auto"/>
        <w:ind w:firstLine="720"/>
        <w:jc w:val="both"/>
        <w:rPr>
          <w:lang w:val="pl-PL"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17FE906B" w:rsidR="00244B6E" w:rsidRPr="00DA6471" w:rsidRDefault="00244B6E" w:rsidP="005E298F">
      <w:pPr>
        <w:pStyle w:val="Nagwek2"/>
        <w:spacing w:line="276" w:lineRule="auto"/>
      </w:pPr>
      <w:bookmarkStart w:id="32" w:name="_Toc516139942"/>
      <w:r w:rsidRPr="00DA6471">
        <w:t>UUID</w:t>
      </w:r>
      <w:bookmarkEnd w:id="32"/>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6AD509C2" w:rsidR="00244B6E" w:rsidRPr="00DA6471" w:rsidRDefault="00244B6E" w:rsidP="005E298F">
      <w:pPr>
        <w:pStyle w:val="Nagwek2"/>
        <w:spacing w:line="276" w:lineRule="auto"/>
      </w:pPr>
      <w:bookmarkStart w:id="33" w:name="_Toc516139943"/>
      <w:r w:rsidRPr="00DA6471">
        <w:lastRenderedPageBreak/>
        <w:t>Handling messages</w:t>
      </w:r>
      <w:bookmarkEnd w:id="33"/>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115A40B1" w:rsidR="00244B6E" w:rsidRPr="00DA6471" w:rsidRDefault="00244B6E" w:rsidP="005E298F">
      <w:pPr>
        <w:pStyle w:val="Nagwek2"/>
        <w:spacing w:line="276" w:lineRule="auto"/>
      </w:pPr>
      <w:bookmarkStart w:id="34" w:name="_Toc516139944"/>
      <w:bookmarkStart w:id="35" w:name="_GoBack"/>
      <w:bookmarkEnd w:id="35"/>
      <w:r w:rsidRPr="00DA6471">
        <w:lastRenderedPageBreak/>
        <w:t>GUI</w:t>
      </w:r>
      <w:bookmarkEnd w:id="34"/>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589E3995"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59B0B86B"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6D37A1C9"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443B0393" w:rsidR="00096FAA" w:rsidRPr="00DA6471" w:rsidRDefault="00FF3093" w:rsidP="005E298F">
      <w:pPr>
        <w:pStyle w:val="Nagwek2"/>
        <w:spacing w:line="276" w:lineRule="auto"/>
      </w:pPr>
      <w:bookmarkStart w:id="39" w:name="_Toc516139948"/>
      <w:r w:rsidRPr="00DA6471">
        <w:lastRenderedPageBreak/>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r w:rsidRPr="00DA6471">
              <w:rPr>
                <w:color w:val="000000"/>
                <w:sz w:val="22"/>
                <w:szCs w:val="22"/>
                <w:lang w:eastAsia="pl-PL"/>
              </w:rPr>
              <w:lastRenderedPageBreak/>
              <w:t>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 xml:space="preserve">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1FAC2D1E"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59D21A08"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00FAA377"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1C1FEBD5"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3AAD5AF8"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4A08DF6A"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2F3FD6BD"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Tekstpodstawowy"/>
        <w:spacing w:line="276" w:lineRule="auto"/>
        <w:rPr>
          <w:lang w:val="en-GB"/>
        </w:rPr>
      </w:pPr>
      <w:r w:rsidRPr="00DA6471">
        <w:rPr>
          <w:lang w:val="en-GB"/>
        </w:rPr>
        <w:br w:type="page"/>
      </w:r>
    </w:p>
    <w:p w14:paraId="598A3FB4" w14:textId="737F17AF"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9730D2"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9730D2"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9730D2"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7934A4CE" w14:textId="21EC9CF7" w:rsidR="00A47697" w:rsidRDefault="00DC12AD" w:rsidP="00CA22A6">
      <w:pPr>
        <w:pStyle w:val="Listapunktowana"/>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 xml:space="preserve">Appendix </w:t>
      </w:r>
      <w:r>
        <w:rPr>
          <w:rFonts w:ascii="Arial" w:hAnsi="Arial" w:cs="Arial"/>
          <w:b/>
          <w:sz w:val="32"/>
          <w:lang w:val="en-GB"/>
        </w:rPr>
        <w:t>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Listapunktowana"/>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Listapunktowana"/>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Tekstpodstawowy"/>
        <w:spacing w:line="276" w:lineRule="auto"/>
        <w:rPr>
          <w:lang w:val="en-GB"/>
        </w:rPr>
      </w:pP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CB197" w14:textId="77777777" w:rsidR="001F46DE" w:rsidRDefault="001F46DE">
      <w:r>
        <w:separator/>
      </w:r>
    </w:p>
  </w:endnote>
  <w:endnote w:type="continuationSeparator" w:id="0">
    <w:p w14:paraId="76F0CF8A" w14:textId="77777777" w:rsidR="001F46DE" w:rsidRDefault="001F46DE">
      <w:r>
        <w:continuationSeparator/>
      </w:r>
    </w:p>
  </w:endnote>
  <w:endnote w:type="continuationNotice" w:id="1">
    <w:p w14:paraId="13E4286C" w14:textId="77777777" w:rsidR="001F46DE" w:rsidRDefault="001F4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iv</w:t>
        </w:r>
        <w:r w:rsidRPr="00587596">
          <w:rPr>
            <w:sz w:val="20"/>
          </w:rPr>
          <w:fldChar w:fldCharType="end"/>
        </w:r>
      </w:p>
    </w:sdtContent>
  </w:sdt>
  <w:p w14:paraId="4FEF0632" w14:textId="77777777" w:rsidR="009730D2" w:rsidRDefault="009730D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Content>
      <w:p w14:paraId="76E32D90" w14:textId="3D146921"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730D2" w:rsidRPr="00FC298C" w:rsidRDefault="009730D2"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9730D2" w:rsidRPr="00587596" w:rsidRDefault="009730D2">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55</w:t>
        </w:r>
        <w:r w:rsidRPr="00587596">
          <w:rPr>
            <w:sz w:val="20"/>
          </w:rPr>
          <w:fldChar w:fldCharType="end"/>
        </w:r>
      </w:p>
    </w:sdtContent>
  </w:sdt>
  <w:p w14:paraId="6EDED59A" w14:textId="77777777" w:rsidR="009730D2" w:rsidRDefault="009730D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14365" w14:textId="77777777" w:rsidR="001F46DE" w:rsidRDefault="001F46DE">
      <w:r>
        <w:separator/>
      </w:r>
    </w:p>
  </w:footnote>
  <w:footnote w:type="continuationSeparator" w:id="0">
    <w:p w14:paraId="073674DE" w14:textId="77777777" w:rsidR="001F46DE" w:rsidRDefault="001F46DE">
      <w:r>
        <w:continuationSeparator/>
      </w:r>
    </w:p>
  </w:footnote>
  <w:footnote w:type="continuationNotice" w:id="1">
    <w:p w14:paraId="39442EEA" w14:textId="77777777" w:rsidR="001F46DE" w:rsidRDefault="001F4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9730D2" w:rsidRDefault="009730D2" w:rsidP="00587596">
    <w:pPr>
      <w:pStyle w:val="Nagwek"/>
      <w:tabs>
        <w:tab w:val="clear" w:pos="4819"/>
        <w:tab w:val="clear" w:pos="9638"/>
        <w:tab w:val="left" w:pos="8365"/>
      </w:tabs>
    </w:pPr>
  </w:p>
  <w:p w14:paraId="6B2BD261" w14:textId="648B7C7E" w:rsidR="009730D2" w:rsidRDefault="009730D2" w:rsidP="00587596">
    <w:pPr>
      <w:pStyle w:val="Nagwek"/>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730D2" w14:paraId="369EB68B" w14:textId="77777777" w:rsidTr="00DD47E3">
      <w:trPr>
        <w:trHeight w:val="397"/>
      </w:trPr>
      <w:tc>
        <w:tcPr>
          <w:tcW w:w="0" w:type="auto"/>
          <w:tcBorders>
            <w:bottom w:val="single" w:sz="4" w:space="0" w:color="auto"/>
          </w:tcBorders>
        </w:tcPr>
        <w:p w14:paraId="0B32CAE7" w14:textId="63EBB4FF" w:rsidR="009730D2" w:rsidRPr="00BE0E13" w:rsidRDefault="009730D2"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730D2" w14:paraId="4BC95795" w14:textId="77777777" w:rsidTr="00DD47E3">
      <w:trPr>
        <w:trHeight w:val="397"/>
      </w:trPr>
      <w:tc>
        <w:tcPr>
          <w:tcW w:w="0" w:type="auto"/>
          <w:tcBorders>
            <w:top w:val="single" w:sz="4" w:space="0" w:color="auto"/>
          </w:tcBorders>
        </w:tcPr>
        <w:p w14:paraId="01CDB5F0" w14:textId="77777777" w:rsidR="009730D2" w:rsidRPr="00BE0E13" w:rsidRDefault="009730D2" w:rsidP="00DD47E3">
          <w:pPr>
            <w:pStyle w:val="Nagwek"/>
            <w:jc w:val="both"/>
            <w:rPr>
              <w:color w:val="FF0000"/>
              <w:sz w:val="20"/>
            </w:rPr>
          </w:pPr>
        </w:p>
      </w:tc>
    </w:tr>
  </w:tbl>
  <w:p w14:paraId="0631CD18" w14:textId="77777777" w:rsidR="009730D2" w:rsidRDefault="009730D2" w:rsidP="00587596">
    <w:pPr>
      <w:pStyle w:val="Nagwek"/>
      <w:tabs>
        <w:tab w:val="clear" w:pos="4819"/>
        <w:tab w:val="clear" w:pos="9638"/>
        <w:tab w:val="left" w:pos="8365"/>
      </w:tabs>
    </w:pPr>
  </w:p>
  <w:p w14:paraId="2EA419D6" w14:textId="0F795A62" w:rsidR="009730D2" w:rsidRPr="00587596" w:rsidRDefault="009730D2"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9730D2" w:rsidRDefault="009730D2" w:rsidP="00B96D6B">
    <w:pPr>
      <w:pStyle w:val="Nagwek"/>
      <w:tabs>
        <w:tab w:val="clear" w:pos="4819"/>
        <w:tab w:val="clear" w:pos="9638"/>
        <w:tab w:val="left" w:pos="8365"/>
      </w:tabs>
    </w:pPr>
  </w:p>
  <w:p w14:paraId="6B865E3E" w14:textId="0132F6D2" w:rsidR="009730D2" w:rsidRDefault="009730D2" w:rsidP="00BE0E13">
    <w:pPr>
      <w:pStyle w:val="Nagwek"/>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730D2" w14:paraId="4567DA33" w14:textId="77777777" w:rsidTr="00BE0E13">
      <w:trPr>
        <w:trHeight w:val="397"/>
      </w:trPr>
      <w:tc>
        <w:tcPr>
          <w:tcW w:w="0" w:type="auto"/>
          <w:tcBorders>
            <w:bottom w:val="single" w:sz="4" w:space="0" w:color="auto"/>
          </w:tcBorders>
        </w:tcPr>
        <w:p w14:paraId="5AD20071" w14:textId="1B418675" w:rsidR="009730D2" w:rsidRPr="00BE0E13" w:rsidRDefault="009730D2"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730D2" w14:paraId="4B4728A2" w14:textId="77777777" w:rsidTr="00BE0E13">
      <w:trPr>
        <w:trHeight w:val="397"/>
      </w:trPr>
      <w:tc>
        <w:tcPr>
          <w:tcW w:w="0" w:type="auto"/>
          <w:tcBorders>
            <w:top w:val="single" w:sz="4" w:space="0" w:color="auto"/>
          </w:tcBorders>
        </w:tcPr>
        <w:p w14:paraId="3C2AA6A0" w14:textId="77777777" w:rsidR="009730D2" w:rsidRPr="00BE0E13" w:rsidRDefault="009730D2" w:rsidP="00BE0E13">
          <w:pPr>
            <w:pStyle w:val="Nagwek"/>
            <w:jc w:val="both"/>
            <w:rPr>
              <w:color w:val="FF0000"/>
              <w:sz w:val="20"/>
            </w:rPr>
          </w:pPr>
        </w:p>
      </w:tc>
    </w:tr>
  </w:tbl>
  <w:p w14:paraId="10EB2E15" w14:textId="52F0E448" w:rsidR="009730D2" w:rsidRDefault="009730D2"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BFB4C7F2-AEE4-4913-8EA3-720A5B93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risp.se/2013/10/09/perlundholm/another-builder-pattern-for-jav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3.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BD1B1E-E1A4-4B32-AE11-71B09B3B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379</TotalTime>
  <Pages>1</Pages>
  <Words>12223</Words>
  <Characters>60995</Characters>
  <Application>Microsoft Office Word</Application>
  <DocSecurity>0</DocSecurity>
  <Lines>1452</Lines>
  <Paragraphs>677</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25</cp:revision>
  <cp:lastPrinted>2018-06-07T18:45:00Z</cp:lastPrinted>
  <dcterms:created xsi:type="dcterms:W3CDTF">2017-09-05T08:33:00Z</dcterms:created>
  <dcterms:modified xsi:type="dcterms:W3CDTF">2018-06-07T18:51:00Z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